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A484C" w14:textId="77777777" w:rsidR="008C4810" w:rsidRDefault="00031D52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E45A10" wp14:editId="365FE91C">
                <wp:simplePos x="0" y="0"/>
                <wp:positionH relativeFrom="page">
                  <wp:posOffset>243840</wp:posOffset>
                </wp:positionH>
                <wp:positionV relativeFrom="page">
                  <wp:posOffset>186690</wp:posOffset>
                </wp:positionV>
                <wp:extent cx="3403600" cy="422910"/>
                <wp:effectExtent l="0" t="0" r="0" b="8890"/>
                <wp:wrapThrough wrapText="bothSides">
                  <wp:wrapPolygon edited="0">
                    <wp:start x="161" y="0"/>
                    <wp:lineTo x="161" y="20757"/>
                    <wp:lineTo x="21278" y="20757"/>
                    <wp:lineTo x="21278" y="0"/>
                    <wp:lineTo x="161" y="0"/>
                  </wp:wrapPolygon>
                </wp:wrapThrough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3600" cy="42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E6D07" w14:textId="77777777" w:rsidR="00031D52" w:rsidRPr="00031D52" w:rsidRDefault="00031D52">
                            <w:pPr>
                              <w:rPr>
                                <w:rFonts w:ascii="Futura Lt BT Light" w:hAnsi="Futura Lt BT Light"/>
                              </w:rPr>
                            </w:pPr>
                            <w:r w:rsidRPr="00031D52">
                              <w:rPr>
                                <w:rFonts w:ascii="Futura Lt BT Light" w:hAnsi="Futura Lt BT Light"/>
                              </w:rPr>
                              <w:t>[ Your photo goes here. 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E45A10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19.2pt;margin-top:14.7pt;width:268pt;height:33.3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" filled="f" stroked="f">
                <v:textbox>
                  <w:txbxContent>
                    <w:p w14:paraId="08FE6D07" w14:textId="77777777" w:rsidR="00031D52" w:rsidRPr="00031D52" w:rsidRDefault="00031D52">
                      <w:pPr>
                        <w:rPr>
                          <w:rFonts w:ascii="Futura Lt BT Light" w:hAnsi="Futura Lt BT Light"/>
                        </w:rPr>
                      </w:pPr>
                      <w:r w:rsidRPr="00031D52">
                        <w:rPr>
                          <w:rFonts w:ascii="Futura Lt BT Light" w:hAnsi="Futura Lt BT Light"/>
                        </w:rPr>
                        <w:t>[ Your photo goes here. ]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87EB416" wp14:editId="4FCF6C75">
                <wp:simplePos x="0" y="0"/>
                <wp:positionH relativeFrom="page">
                  <wp:posOffset>-88900</wp:posOffset>
                </wp:positionH>
                <wp:positionV relativeFrom="page">
                  <wp:posOffset>-88900</wp:posOffset>
                </wp:positionV>
                <wp:extent cx="6896100" cy="3750310"/>
                <wp:effectExtent l="76200" t="76200" r="114300" b="135890"/>
                <wp:wrapThrough wrapText="bothSides">
                  <wp:wrapPolygon edited="0">
                    <wp:start x="-239" y="-439"/>
                    <wp:lineTo x="-239" y="22236"/>
                    <wp:lineTo x="21878" y="22236"/>
                    <wp:lineTo x="21799" y="-439"/>
                    <wp:lineTo x="-239" y="-439"/>
                  </wp:wrapPolygon>
                </wp:wrapThrough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375031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C5F13" id="Rectangle 12" o:spid="_x0000_s1026" style="position:absolute;margin-left:-7pt;margin-top:-7pt;width:543pt;height:295.3pt;z-index:2516582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" fillcolor="black [3200]" stroked="f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w10:wrap type="through" anchorx="page" anchory="page"/>
              </v:rect>
            </w:pict>
          </mc:Fallback>
        </mc:AlternateContent>
      </w:r>
      <w:r w:rsidR="005A29E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80B4BF" wp14:editId="5BA2E0F9">
                <wp:simplePos x="0" y="0"/>
                <wp:positionH relativeFrom="page">
                  <wp:posOffset>243840</wp:posOffset>
                </wp:positionH>
                <wp:positionV relativeFrom="page">
                  <wp:posOffset>5168900</wp:posOffset>
                </wp:positionV>
                <wp:extent cx="7160260" cy="3517900"/>
                <wp:effectExtent l="0" t="0" r="0" b="12700"/>
                <wp:wrapThrough wrapText="bothSides">
                  <wp:wrapPolygon edited="0">
                    <wp:start x="77" y="0"/>
                    <wp:lineTo x="77" y="21522"/>
                    <wp:lineTo x="21454" y="21522"/>
                    <wp:lineTo x="21454" y="0"/>
                    <wp:lineTo x="77" y="0"/>
                  </wp:wrapPolygon>
                </wp:wrapThrough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0260" cy="351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0FF52" w14:textId="77777777" w:rsidR="00031D52" w:rsidRPr="00031D52" w:rsidRDefault="00031D52">
                            <w:pPr>
                              <w:rPr>
                                <w:rFonts w:ascii="Futura Bk BT Book" w:hAnsi="Futura Bk BT Book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31D52">
                              <w:rPr>
                                <w:rFonts w:ascii="Futura Bk BT Book" w:hAnsi="Futura Bk BT Book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Information goes here. </w:t>
                            </w:r>
                          </w:p>
                          <w:p w14:paraId="2B6FB7CB" w14:textId="77777777" w:rsidR="00031D52" w:rsidRPr="00031D52" w:rsidRDefault="00031D52">
                            <w:pPr>
                              <w:rPr>
                                <w:rFonts w:ascii="Futura Bk BT Book" w:hAnsi="Futura Bk BT Book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77EAB9C3" w14:textId="77777777" w:rsidR="005A29ED" w:rsidRPr="00031D52" w:rsidRDefault="00031D52" w:rsidP="00031D52">
                            <w:pPr>
                              <w:rPr>
                                <w:rFonts w:ascii="Futura Bk BT Book" w:hAnsi="Futura Bk BT Book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31D52">
                              <w:rPr>
                                <w:rFonts w:ascii="Futura Bk BT Book" w:hAnsi="Futura Bk BT Book"/>
                                <w:color w:val="FFFFFF" w:themeColor="background1"/>
                                <w:sz w:val="32"/>
                                <w:szCs w:val="32"/>
                              </w:rPr>
                              <w:t>Bullet format:</w:t>
                            </w:r>
                          </w:p>
                          <w:p w14:paraId="02E577F0" w14:textId="77777777" w:rsidR="00031D52" w:rsidRPr="00031D52" w:rsidRDefault="00031D52" w:rsidP="00031D5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Futura Bk BT Book" w:hAnsi="Futura Bk BT Book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31D52">
                              <w:rPr>
                                <w:rFonts w:ascii="Futura Bk BT Book" w:hAnsi="Futura Bk BT Book"/>
                                <w:color w:val="FFFFFF" w:themeColor="background1"/>
                                <w:sz w:val="32"/>
                                <w:szCs w:val="32"/>
                              </w:rPr>
                              <w:t>Item #!</w:t>
                            </w:r>
                          </w:p>
                          <w:p w14:paraId="3836DCAC" w14:textId="77777777" w:rsidR="00031D52" w:rsidRPr="00031D52" w:rsidRDefault="00031D52" w:rsidP="00031D5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Futura Bk BT Book" w:hAnsi="Futura Bk BT Book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31D52">
                              <w:rPr>
                                <w:rFonts w:ascii="Futura Bk BT Book" w:hAnsi="Futura Bk BT Book"/>
                                <w:color w:val="FFFFFF" w:themeColor="background1"/>
                                <w:sz w:val="32"/>
                                <w:szCs w:val="32"/>
                              </w:rPr>
                              <w:t>Item #2</w:t>
                            </w:r>
                          </w:p>
                          <w:p w14:paraId="2BBC8BF4" w14:textId="77777777" w:rsidR="00031D52" w:rsidRPr="00031D52" w:rsidRDefault="00031D52" w:rsidP="00031D5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Futura Bk BT Book" w:hAnsi="Futura Bk BT Book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31D52">
                              <w:rPr>
                                <w:rFonts w:ascii="Futura Bk BT Book" w:hAnsi="Futura Bk BT Book"/>
                                <w:color w:val="FFFFFF" w:themeColor="background1"/>
                                <w:sz w:val="32"/>
                                <w:szCs w:val="32"/>
                              </w:rPr>
                              <w:t>Item #3</w:t>
                            </w:r>
                          </w:p>
                          <w:p w14:paraId="7B51D578" w14:textId="77777777" w:rsidR="00031D52" w:rsidRPr="00031D52" w:rsidRDefault="00031D52" w:rsidP="00031D5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Futura Bk BT Book" w:hAnsi="Futura Bk BT Book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31D52">
                              <w:rPr>
                                <w:rFonts w:ascii="Futura Bk BT Book" w:hAnsi="Futura Bk BT Book"/>
                                <w:color w:val="FFFFFF" w:themeColor="background1"/>
                                <w:sz w:val="32"/>
                                <w:szCs w:val="32"/>
                              </w:rPr>
                              <w:t>Item #4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80B4BF" id="Text Box 11" o:spid="_x0000_s1027" type="#_x0000_t202" style="position:absolute;margin-left:19.2pt;margin-top:407pt;width:563.8pt;height:277pt;z-index:25167257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" filled="f" stroked="f">
                <v:textbox>
                  <w:txbxContent>
                    <w:p w14:paraId="30A0FF52" w14:textId="77777777" w:rsidR="00031D52" w:rsidRPr="00031D52" w:rsidRDefault="00031D52">
                      <w:pPr>
                        <w:rPr>
                          <w:rFonts w:ascii="Futura Bk BT Book" w:hAnsi="Futura Bk BT Book"/>
                          <w:color w:val="FFFFFF" w:themeColor="background1"/>
                          <w:sz w:val="32"/>
                          <w:szCs w:val="32"/>
                        </w:rPr>
                      </w:pPr>
                      <w:r w:rsidRPr="00031D52">
                        <w:rPr>
                          <w:rFonts w:ascii="Futura Bk BT Book" w:hAnsi="Futura Bk BT Book"/>
                          <w:color w:val="FFFFFF" w:themeColor="background1"/>
                          <w:sz w:val="32"/>
                          <w:szCs w:val="32"/>
                        </w:rPr>
                        <w:t xml:space="preserve">Information goes here. </w:t>
                      </w:r>
                    </w:p>
                    <w:p w14:paraId="2B6FB7CB" w14:textId="77777777" w:rsidR="00031D52" w:rsidRPr="00031D52" w:rsidRDefault="00031D52">
                      <w:pPr>
                        <w:rPr>
                          <w:rFonts w:ascii="Futura Bk BT Book" w:hAnsi="Futura Bk BT Book"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77EAB9C3" w14:textId="77777777" w:rsidR="005A29ED" w:rsidRPr="00031D52" w:rsidRDefault="00031D52" w:rsidP="00031D52">
                      <w:pPr>
                        <w:rPr>
                          <w:rFonts w:ascii="Futura Bk BT Book" w:hAnsi="Futura Bk BT Book"/>
                          <w:color w:val="FFFFFF" w:themeColor="background1"/>
                          <w:sz w:val="32"/>
                          <w:szCs w:val="32"/>
                        </w:rPr>
                      </w:pPr>
                      <w:r w:rsidRPr="00031D52">
                        <w:rPr>
                          <w:rFonts w:ascii="Futura Bk BT Book" w:hAnsi="Futura Bk BT Book"/>
                          <w:color w:val="FFFFFF" w:themeColor="background1"/>
                          <w:sz w:val="32"/>
                          <w:szCs w:val="32"/>
                        </w:rPr>
                        <w:t>Bullet format:</w:t>
                      </w:r>
                    </w:p>
                    <w:p w14:paraId="02E577F0" w14:textId="77777777" w:rsidR="00031D52" w:rsidRPr="00031D52" w:rsidRDefault="00031D52" w:rsidP="00031D5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Futura Bk BT Book" w:hAnsi="Futura Bk BT Book"/>
                          <w:color w:val="FFFFFF" w:themeColor="background1"/>
                          <w:sz w:val="32"/>
                          <w:szCs w:val="32"/>
                        </w:rPr>
                      </w:pPr>
                      <w:r w:rsidRPr="00031D52">
                        <w:rPr>
                          <w:rFonts w:ascii="Futura Bk BT Book" w:hAnsi="Futura Bk BT Book"/>
                          <w:color w:val="FFFFFF" w:themeColor="background1"/>
                          <w:sz w:val="32"/>
                          <w:szCs w:val="32"/>
                        </w:rPr>
                        <w:t>Item #!</w:t>
                      </w:r>
                    </w:p>
                    <w:p w14:paraId="3836DCAC" w14:textId="77777777" w:rsidR="00031D52" w:rsidRPr="00031D52" w:rsidRDefault="00031D52" w:rsidP="00031D5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Futura Bk BT Book" w:hAnsi="Futura Bk BT Book"/>
                          <w:color w:val="FFFFFF" w:themeColor="background1"/>
                          <w:sz w:val="32"/>
                          <w:szCs w:val="32"/>
                        </w:rPr>
                      </w:pPr>
                      <w:r w:rsidRPr="00031D52">
                        <w:rPr>
                          <w:rFonts w:ascii="Futura Bk BT Book" w:hAnsi="Futura Bk BT Book"/>
                          <w:color w:val="FFFFFF" w:themeColor="background1"/>
                          <w:sz w:val="32"/>
                          <w:szCs w:val="32"/>
                        </w:rPr>
                        <w:t>Item #2</w:t>
                      </w:r>
                    </w:p>
                    <w:p w14:paraId="2BBC8BF4" w14:textId="77777777" w:rsidR="00031D52" w:rsidRPr="00031D52" w:rsidRDefault="00031D52" w:rsidP="00031D5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Futura Bk BT Book" w:hAnsi="Futura Bk BT Book"/>
                          <w:color w:val="FFFFFF" w:themeColor="background1"/>
                          <w:sz w:val="32"/>
                          <w:szCs w:val="32"/>
                        </w:rPr>
                      </w:pPr>
                      <w:r w:rsidRPr="00031D52">
                        <w:rPr>
                          <w:rFonts w:ascii="Futura Bk BT Book" w:hAnsi="Futura Bk BT Book"/>
                          <w:color w:val="FFFFFF" w:themeColor="background1"/>
                          <w:sz w:val="32"/>
                          <w:szCs w:val="32"/>
                        </w:rPr>
                        <w:t>Item #3</w:t>
                      </w:r>
                    </w:p>
                    <w:p w14:paraId="7B51D578" w14:textId="77777777" w:rsidR="00031D52" w:rsidRPr="00031D52" w:rsidRDefault="00031D52" w:rsidP="00031D5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Futura Bk BT Book" w:hAnsi="Futura Bk BT Book"/>
                          <w:color w:val="FFFFFF" w:themeColor="background1"/>
                          <w:sz w:val="32"/>
                          <w:szCs w:val="32"/>
                        </w:rPr>
                      </w:pPr>
                      <w:r w:rsidRPr="00031D52">
                        <w:rPr>
                          <w:rFonts w:ascii="Futura Bk BT Book" w:hAnsi="Futura Bk BT Book"/>
                          <w:color w:val="FFFFFF" w:themeColor="background1"/>
                          <w:sz w:val="32"/>
                          <w:szCs w:val="32"/>
                        </w:rPr>
                        <w:t>Item #4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5A29E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9A1E84" wp14:editId="4C919042">
                <wp:simplePos x="0" y="0"/>
                <wp:positionH relativeFrom="page">
                  <wp:posOffset>819785</wp:posOffset>
                </wp:positionH>
                <wp:positionV relativeFrom="page">
                  <wp:posOffset>4419600</wp:posOffset>
                </wp:positionV>
                <wp:extent cx="4216400" cy="673100"/>
                <wp:effectExtent l="0" t="0" r="0" b="12700"/>
                <wp:wrapThrough wrapText="bothSides">
                  <wp:wrapPolygon edited="0">
                    <wp:start x="130" y="0"/>
                    <wp:lineTo x="130" y="21192"/>
                    <wp:lineTo x="21340" y="21192"/>
                    <wp:lineTo x="21340" y="0"/>
                    <wp:lineTo x="130" y="0"/>
                  </wp:wrapPolygon>
                </wp:wrapThrough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6400" cy="67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D93CB7" w14:textId="77777777" w:rsidR="005A29ED" w:rsidRPr="005A29ED" w:rsidRDefault="005A29ED" w:rsidP="005A29ED">
                            <w:pPr>
                              <w:rPr>
                                <w:rFonts w:ascii="Futura Hv BT Heavy" w:hAnsi="Futura Hv BT Heavy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5A29ED">
                              <w:rPr>
                                <w:rFonts w:ascii="Futura Hv BT Heavy" w:hAnsi="Futura Hv BT Heavy"/>
                                <w:color w:val="FFFFFF" w:themeColor="background1"/>
                                <w:sz w:val="56"/>
                                <w:szCs w:val="56"/>
                              </w:rPr>
                              <w:t>TITLE</w:t>
                            </w:r>
                            <w:r>
                              <w:rPr>
                                <w:rFonts w:ascii="Futura Hv BT Heavy" w:hAnsi="Futura Hv BT Heavy"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OF FLYER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A1E84" id="Text Box 10" o:spid="_x0000_s1028" type="#_x0000_t202" style="position:absolute;margin-left:64.55pt;margin-top:348pt;width:332pt;height:53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" filled="f" stroked="f">
                <v:textbox>
                  <w:txbxContent>
                    <w:p w14:paraId="38D93CB7" w14:textId="77777777" w:rsidR="005A29ED" w:rsidRPr="005A29ED" w:rsidRDefault="005A29ED" w:rsidP="005A29ED">
                      <w:pPr>
                        <w:rPr>
                          <w:rFonts w:ascii="Futura Hv BT Heavy" w:hAnsi="Futura Hv BT Heavy"/>
                          <w:color w:val="FFFFFF" w:themeColor="background1"/>
                          <w:sz w:val="56"/>
                          <w:szCs w:val="56"/>
                        </w:rPr>
                      </w:pPr>
                      <w:r w:rsidRPr="005A29ED">
                        <w:rPr>
                          <w:rFonts w:ascii="Futura Hv BT Heavy" w:hAnsi="Futura Hv BT Heavy"/>
                          <w:color w:val="FFFFFF" w:themeColor="background1"/>
                          <w:sz w:val="56"/>
                          <w:szCs w:val="56"/>
                        </w:rPr>
                        <w:t>TITLE</w:t>
                      </w:r>
                      <w:r>
                        <w:rPr>
                          <w:rFonts w:ascii="Futura Hv BT Heavy" w:hAnsi="Futura Hv BT Heavy"/>
                          <w:color w:val="FFFFFF" w:themeColor="background1"/>
                          <w:sz w:val="56"/>
                          <w:szCs w:val="56"/>
                        </w:rPr>
                        <w:t xml:space="preserve"> OF FLYER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5A29E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851E4B" wp14:editId="66E801CE">
                <wp:simplePos x="0" y="0"/>
                <wp:positionH relativeFrom="page">
                  <wp:posOffset>-1371600</wp:posOffset>
                </wp:positionH>
                <wp:positionV relativeFrom="page">
                  <wp:posOffset>4368800</wp:posOffset>
                </wp:positionV>
                <wp:extent cx="8178800" cy="584200"/>
                <wp:effectExtent l="50800" t="25400" r="76200" b="101600"/>
                <wp:wrapThrough wrapText="bothSides">
                  <wp:wrapPolygon edited="0">
                    <wp:start x="-134" y="-939"/>
                    <wp:lineTo x="-134" y="24417"/>
                    <wp:lineTo x="21734" y="24417"/>
                    <wp:lineTo x="21734" y="-939"/>
                    <wp:lineTo x="-134" y="-939"/>
                  </wp:wrapPolygon>
                </wp:wrapThrough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8800" cy="584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9B76CE" id="Rectangle 9" o:spid="_x0000_s1026" style="position:absolute;margin-left:-108pt;margin-top:344pt;width:644pt;height:46pt;z-index:25166950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" fillcolor="#7f7f7f [1612]" strokecolor="#4579b8 [3044]">
                <v:shadow on="t" color="black" opacity="22937f" origin=",.5" offset="0,.63889mm"/>
                <w10:wrap type="through" anchorx="page" anchory="page"/>
              </v:rect>
            </w:pict>
          </mc:Fallback>
        </mc:AlternateContent>
      </w:r>
      <w:r w:rsidR="005A29E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B8E80A" wp14:editId="61AAA5F7">
                <wp:simplePos x="0" y="0"/>
                <wp:positionH relativeFrom="page">
                  <wp:posOffset>243840</wp:posOffset>
                </wp:positionH>
                <wp:positionV relativeFrom="page">
                  <wp:posOffset>9135110</wp:posOffset>
                </wp:positionV>
                <wp:extent cx="4216400" cy="673100"/>
                <wp:effectExtent l="0" t="0" r="0" b="12700"/>
                <wp:wrapThrough wrapText="bothSides">
                  <wp:wrapPolygon edited="0">
                    <wp:start x="130" y="0"/>
                    <wp:lineTo x="130" y="21192"/>
                    <wp:lineTo x="21340" y="21192"/>
                    <wp:lineTo x="21340" y="0"/>
                    <wp:lineTo x="130" y="0"/>
                  </wp:wrapPolygon>
                </wp:wrapThrough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6400" cy="67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8A337C" w14:textId="77777777" w:rsidR="005A29ED" w:rsidRPr="005A29ED" w:rsidRDefault="005A29ED" w:rsidP="005A29ED">
                            <w:pPr>
                              <w:rPr>
                                <w:rFonts w:ascii="Futura Hv BT Heavy" w:hAnsi="Futura Hv BT Heavy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Futura Hv BT Heavy" w:hAnsi="Futura Hv BT Heavy"/>
                                <w:color w:val="FFFFFF" w:themeColor="background1"/>
                                <w:sz w:val="52"/>
                                <w:szCs w:val="52"/>
                              </w:rPr>
                              <w:t>Contact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8E80A" id="Text Box 8" o:spid="_x0000_s1029" type="#_x0000_t202" style="position:absolute;margin-left:19.2pt;margin-top:719.3pt;width:332pt;height:53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" filled="f" stroked="f">
                <v:textbox>
                  <w:txbxContent>
                    <w:p w14:paraId="3C8A337C" w14:textId="77777777" w:rsidR="005A29ED" w:rsidRPr="005A29ED" w:rsidRDefault="005A29ED" w:rsidP="005A29ED">
                      <w:pPr>
                        <w:rPr>
                          <w:rFonts w:ascii="Futura Hv BT Heavy" w:hAnsi="Futura Hv BT Heavy"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rFonts w:ascii="Futura Hv BT Heavy" w:hAnsi="Futura Hv BT Heavy"/>
                          <w:color w:val="FFFFFF" w:themeColor="background1"/>
                          <w:sz w:val="52"/>
                          <w:szCs w:val="52"/>
                        </w:rPr>
                        <w:t>Contact Information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5A29E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6D5351" wp14:editId="2C223B0B">
                <wp:simplePos x="0" y="0"/>
                <wp:positionH relativeFrom="page">
                  <wp:posOffset>-177800</wp:posOffset>
                </wp:positionH>
                <wp:positionV relativeFrom="page">
                  <wp:posOffset>8978900</wp:posOffset>
                </wp:positionV>
                <wp:extent cx="8178800" cy="1320800"/>
                <wp:effectExtent l="50800" t="25400" r="76200" b="101600"/>
                <wp:wrapThrough wrapText="bothSides">
                  <wp:wrapPolygon edited="0">
                    <wp:start x="-134" y="-415"/>
                    <wp:lineTo x="-134" y="22846"/>
                    <wp:lineTo x="21734" y="22846"/>
                    <wp:lineTo x="21734" y="-415"/>
                    <wp:lineTo x="-134" y="-415"/>
                  </wp:wrapPolygon>
                </wp:wrapThrough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8800" cy="1320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92452C" id="Rectangle 7" o:spid="_x0000_s1026" style="position:absolute;margin-left:-14pt;margin-top:707pt;width:644pt;height:104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" fillcolor="#7f7f7f [1612]" strokecolor="#4579b8 [3044]">
                <v:shadow on="t" color="black" opacity="22937f" origin=",.5" offset="0,.63889mm"/>
                <w10:wrap type="through" anchorx="page" anchory="page"/>
              </v:rect>
            </w:pict>
          </mc:Fallback>
        </mc:AlternateContent>
      </w:r>
      <w:r w:rsidR="00694FD0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29D8547" wp14:editId="400EBFF2">
                <wp:simplePos x="0" y="0"/>
                <wp:positionH relativeFrom="page">
                  <wp:posOffset>2387600</wp:posOffset>
                </wp:positionH>
                <wp:positionV relativeFrom="page">
                  <wp:posOffset>3661410</wp:posOffset>
                </wp:positionV>
                <wp:extent cx="4216400" cy="673100"/>
                <wp:effectExtent l="0" t="0" r="0" b="12700"/>
                <wp:wrapThrough wrapText="bothSides">
                  <wp:wrapPolygon edited="0">
                    <wp:start x="130" y="0"/>
                    <wp:lineTo x="130" y="21192"/>
                    <wp:lineTo x="21340" y="21192"/>
                    <wp:lineTo x="21340" y="0"/>
                    <wp:lineTo x="130" y="0"/>
                  </wp:wrapPolygon>
                </wp:wrapThrough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6400" cy="673100"/>
                          <a:chOff x="0" y="0"/>
                          <a:chExt cx="4216400" cy="673100"/>
                        </a:xfrm>
                        <a:extLst>
                          <a:ext uri="{0CCBE362-F206-4b92-989A-16890622DB6E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g:grpSpPr>
                      <wps:wsp>
                        <wps:cNvPr id="5" name="Text Box 5"/>
                        <wps:cNvSpPr txBox="1"/>
                        <wps:spPr>
                          <a:xfrm>
                            <a:off x="0" y="0"/>
                            <a:ext cx="4216400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101600" y="45720"/>
                            <a:ext cx="4023360" cy="39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txbx>
                          <w:txbxContent>
                            <w:p w14:paraId="3D6A3EDA" w14:textId="77777777" w:rsidR="005A29ED" w:rsidRPr="005A29ED" w:rsidRDefault="005A29ED">
                              <w:pPr>
                                <w:rPr>
                                  <w:rFonts w:ascii="Futura Hv BT Heavy" w:hAnsi="Futura Hv BT Heavy"/>
                                  <w:color w:val="FFFFFF" w:themeColor="background1"/>
                                  <w:sz w:val="52"/>
                                  <w:szCs w:val="52"/>
                                </w:rPr>
                              </w:pPr>
                              <w:r w:rsidRPr="005A29ED">
                                <w:rPr>
                                  <w:rFonts w:ascii="Futura Hv BT Heavy" w:hAnsi="Futura Hv BT Heavy"/>
                                  <w:color w:val="FFFFFF" w:themeColor="background1"/>
                                  <w:sz w:val="52"/>
                                  <w:szCs w:val="52"/>
                                </w:rPr>
                                <w:t>www.nicholls.edu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9D8547" id="Group 3" o:spid="_x0000_s1030" style="position:absolute;margin-left:188pt;margin-top:288.3pt;width:332pt;height:53pt;z-index:251663360;mso-position-horizontal-relative:page;mso-position-vertical-relative:page" coordsize="42164,67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">
                <v:shape id="Text Box 5" o:spid="_x0000_s1031" type="#_x0000_t202" style="position:absolute;width:42164;height:67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" filled="f" stroked="f"/>
                <v:shape id="Text Box 2" o:spid="_x0000_s1032" type="#_x0000_t202" style="position:absolute;left:1016;top:457;width:40233;height:39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" filled="f" stroked="f">
                  <v:textbox inset="0,0,0,0">
                    <w:txbxContent>
                      <w:p w14:paraId="3D6A3EDA" w14:textId="77777777" w:rsidR="005A29ED" w:rsidRPr="005A29ED" w:rsidRDefault="005A29ED">
                        <w:pPr>
                          <w:rPr>
                            <w:rFonts w:ascii="Futura Hv BT Heavy" w:hAnsi="Futura Hv BT Heavy"/>
                            <w:color w:val="FFFFFF" w:themeColor="background1"/>
                            <w:sz w:val="52"/>
                            <w:szCs w:val="52"/>
                          </w:rPr>
                        </w:pPr>
                        <w:r w:rsidRPr="005A29ED">
                          <w:rPr>
                            <w:rFonts w:ascii="Futura Hv BT Heavy" w:hAnsi="Futura Hv BT Heavy"/>
                            <w:color w:val="FFFFFF" w:themeColor="background1"/>
                            <w:sz w:val="52"/>
                            <w:szCs w:val="52"/>
                          </w:rPr>
                          <w:t>www.nicholls.edu</w:t>
                        </w:r>
                      </w:p>
                    </w:txbxContent>
                  </v:textbox>
                </v:shape>
                <w10:wrap type="through" anchorx="page" anchory="page"/>
              </v:group>
            </w:pict>
          </mc:Fallback>
        </mc:AlternateContent>
      </w:r>
      <w:r w:rsidR="005A29ED">
        <w:rPr>
          <w:noProof/>
        </w:rPr>
        <w:drawing>
          <wp:anchor distT="0" distB="0" distL="114300" distR="114300" simplePos="0" relativeHeight="251664384" behindDoc="0" locked="0" layoutInCell="1" allowOverlap="1" wp14:anchorId="116C880A" wp14:editId="0BABA707">
            <wp:simplePos x="0" y="0"/>
            <wp:positionH relativeFrom="page">
              <wp:posOffset>243840</wp:posOffset>
            </wp:positionH>
            <wp:positionV relativeFrom="page">
              <wp:posOffset>2577465</wp:posOffset>
            </wp:positionV>
            <wp:extent cx="2760345" cy="1757045"/>
            <wp:effectExtent l="0" t="0" r="8255" b="0"/>
            <wp:wrapThrough wrapText="bothSides">
              <wp:wrapPolygon edited="0">
                <wp:start x="4373" y="2186"/>
                <wp:lineTo x="2783" y="7806"/>
                <wp:lineTo x="0" y="9368"/>
                <wp:lineTo x="0" y="11241"/>
                <wp:lineTo x="4174" y="17798"/>
                <wp:lineTo x="4373" y="19360"/>
                <wp:lineTo x="16696" y="19360"/>
                <wp:lineTo x="16497" y="13427"/>
                <wp:lineTo x="16099" y="12802"/>
                <wp:lineTo x="21466" y="10617"/>
                <wp:lineTo x="21466" y="8431"/>
                <wp:lineTo x="16696" y="7806"/>
                <wp:lineTo x="16696" y="2186"/>
                <wp:lineTo x="4373" y="2186"/>
              </wp:wrapPolygon>
            </wp:wrapThrough>
            <wp:docPr id="6" name="Picture 6" descr="Macintosh HD:Users:nichollsvideographer:Desktop:Nicholls N Logo-1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nichollsvideographer:Desktop:Nicholls N Logo-1-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5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6ACC">
        <w:rPr>
          <w:noProof/>
        </w:rPr>
        <w:drawing>
          <wp:anchor distT="0" distB="0" distL="114300" distR="114300" simplePos="0" relativeHeight="251662336" behindDoc="0" locked="0" layoutInCell="1" allowOverlap="1" wp14:anchorId="0738A1E2" wp14:editId="22A70DFB">
            <wp:simplePos x="0" y="0"/>
            <wp:positionH relativeFrom="page">
              <wp:posOffset>6946900</wp:posOffset>
            </wp:positionH>
            <wp:positionV relativeFrom="page">
              <wp:posOffset>262890</wp:posOffset>
            </wp:positionV>
            <wp:extent cx="679450" cy="3004820"/>
            <wp:effectExtent l="0" t="0" r="6350" b="0"/>
            <wp:wrapThrough wrapText="bothSides">
              <wp:wrapPolygon edited="0">
                <wp:start x="5652" y="0"/>
                <wp:lineTo x="2422" y="730"/>
                <wp:lineTo x="2422" y="1826"/>
                <wp:lineTo x="4845" y="2921"/>
                <wp:lineTo x="1615" y="5843"/>
                <wp:lineTo x="2422" y="10042"/>
                <wp:lineTo x="4845" y="11138"/>
                <wp:lineTo x="10497" y="11686"/>
                <wp:lineTo x="4845" y="12598"/>
                <wp:lineTo x="1615" y="13694"/>
                <wp:lineTo x="2422" y="18624"/>
                <wp:lineTo x="7267" y="20450"/>
                <wp:lineTo x="0" y="20450"/>
                <wp:lineTo x="0" y="21363"/>
                <wp:lineTo x="20994" y="21363"/>
                <wp:lineTo x="20994" y="20632"/>
                <wp:lineTo x="13727" y="20450"/>
                <wp:lineTo x="19379" y="18441"/>
                <wp:lineTo x="20187" y="14059"/>
                <wp:lineTo x="16150" y="12598"/>
                <wp:lineTo x="10497" y="11686"/>
                <wp:lineTo x="15342" y="11686"/>
                <wp:lineTo x="19379" y="10042"/>
                <wp:lineTo x="19379" y="5843"/>
                <wp:lineTo x="16150" y="2921"/>
                <wp:lineTo x="18572" y="2191"/>
                <wp:lineTo x="18572" y="913"/>
                <wp:lineTo x="15342" y="0"/>
                <wp:lineTo x="5652" y="0"/>
              </wp:wrapPolygon>
            </wp:wrapThrough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4790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02A4507" wp14:editId="60A6F030">
                <wp:simplePos x="0" y="0"/>
                <wp:positionH relativeFrom="page">
                  <wp:posOffset>-88900</wp:posOffset>
                </wp:positionH>
                <wp:positionV relativeFrom="page">
                  <wp:posOffset>-88900</wp:posOffset>
                </wp:positionV>
                <wp:extent cx="7937500" cy="10198100"/>
                <wp:effectExtent l="50800" t="25400" r="88900" b="114300"/>
                <wp:wrapThrough wrapText="bothSides">
                  <wp:wrapPolygon edited="0">
                    <wp:start x="-138" y="-54"/>
                    <wp:lineTo x="-138" y="21788"/>
                    <wp:lineTo x="21773" y="21788"/>
                    <wp:lineTo x="21773" y="-54"/>
                    <wp:lineTo x="-138" y="-54"/>
                  </wp:wrapPolygon>
                </wp:wrapThrough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00" cy="10198100"/>
                        </a:xfrm>
                        <a:prstGeom prst="rect">
                          <a:avLst/>
                        </a:prstGeom>
                        <a:solidFill>
                          <a:srgbClr val="B60A25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2D498B" id="Rectangle 1" o:spid="_x0000_s1026" style="position:absolute;margin-left:-7pt;margin-top:-7pt;width:625pt;height:803pt;z-index:25165721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" fillcolor="#b60a25" strokecolor="#4579b8 [3044]">
                <v:shadow on="t" color="black" opacity="22937f" origin=",.5" offset="0,.63889mm"/>
                <w10:wrap type="through" anchorx="page" anchory="page"/>
              </v:rect>
            </w:pict>
          </mc:Fallback>
        </mc:AlternateContent>
      </w:r>
    </w:p>
    <w:sectPr w:rsidR="008C4810" w:rsidSect="00A94790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Futura Lt BT Light"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Bk BT Book"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Hv BT Heavy"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5781"/>
    <w:multiLevelType w:val="hybridMultilevel"/>
    <w:tmpl w:val="768A1E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60145"/>
    <w:multiLevelType w:val="hybridMultilevel"/>
    <w:tmpl w:val="AB9E5ECC"/>
    <w:lvl w:ilvl="0" w:tplc="04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2" w15:restartNumberingAfterBreak="0">
    <w:nsid w:val="38AC51A4"/>
    <w:multiLevelType w:val="hybridMultilevel"/>
    <w:tmpl w:val="82986B2E"/>
    <w:lvl w:ilvl="0" w:tplc="04090005">
      <w:start w:val="1"/>
      <w:numFmt w:val="bullet"/>
      <w:lvlText w:val="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num w:numId="1" w16cid:durableId="1916082814">
    <w:abstractNumId w:val="1"/>
  </w:num>
  <w:num w:numId="2" w16cid:durableId="157159740">
    <w:abstractNumId w:val="2"/>
  </w:num>
  <w:num w:numId="3" w16cid:durableId="2070306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penInPublishingView" w:val="0"/>
  </w:docVars>
  <w:rsids>
    <w:rsidRoot w:val="004D769E"/>
    <w:rsid w:val="00031D52"/>
    <w:rsid w:val="004D769E"/>
    <w:rsid w:val="005A29ED"/>
    <w:rsid w:val="00694FD0"/>
    <w:rsid w:val="008C4810"/>
    <w:rsid w:val="00A86ACC"/>
    <w:rsid w:val="00A94790"/>
    <w:rsid w:val="00EB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D397E6"/>
  <w14:defaultImageDpi w14:val="300"/>
  <w15:docId w15:val="{6AD96466-B9D8-064E-B390-86152C2D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9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1D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castille/Downloads/Flyer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Flyer_Template.dotx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Christopher Castille</dc:creator>
  <cp:keywords/>
  <dc:description/>
  <cp:lastModifiedBy>Dr Christopher Castille</cp:lastModifiedBy>
  <cp:revision>1</cp:revision>
  <dcterms:created xsi:type="dcterms:W3CDTF">2026-01-16T19:03:00Z</dcterms:created>
  <dcterms:modified xsi:type="dcterms:W3CDTF">2026-01-16T19:03:00Z</dcterms:modified>
</cp:coreProperties>
</file>